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5F3" w:rsidRDefault="007F2839" w:rsidP="007F2839">
      <w:pPr>
        <w:pStyle w:val="Titre"/>
      </w:pPr>
      <w:r>
        <w:t xml:space="preserve">Rapport de TP N°6 BD : </w:t>
      </w:r>
      <w:r w:rsidRPr="007F2839">
        <w:t>MÉTA-BASE  CATALOGUES DICTIONNAIRE DE DONNÉES ORACLE</w:t>
      </w:r>
    </w:p>
    <w:p w:rsidR="007C55F3" w:rsidRPr="004C5A0D" w:rsidRDefault="007C55F3" w:rsidP="007F28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BOUDOUR Mehdi / 201500008386/ TP: </w:t>
      </w:r>
      <w:r w:rsidR="007F2839" w:rsidRPr="007F2839">
        <w:rPr>
          <w:b/>
          <w:bCs/>
          <w:sz w:val="28"/>
          <w:szCs w:val="28"/>
        </w:rPr>
        <w:t xml:space="preserve">MÉTA-BASE  CATALOGUES </w:t>
      </w:r>
      <w:r w:rsidR="007F2839">
        <w:rPr>
          <w:b/>
          <w:bCs/>
          <w:sz w:val="28"/>
          <w:szCs w:val="28"/>
        </w:rPr>
        <w:t xml:space="preserve">            </w:t>
      </w:r>
      <w:r w:rsidR="007F2839" w:rsidRPr="007F2839">
        <w:rPr>
          <w:b/>
          <w:bCs/>
          <w:sz w:val="28"/>
          <w:szCs w:val="28"/>
        </w:rPr>
        <w:t>DICTIONNAIRE DE DONNÉES ORACLE</w:t>
      </w:r>
    </w:p>
    <w:p w:rsidR="00396D5B" w:rsidRDefault="00396D5B" w:rsidP="00A75FE7">
      <w:pPr>
        <w:pStyle w:val="Titre1"/>
      </w:pPr>
    </w:p>
    <w:p w:rsidR="00A75FE7" w:rsidRDefault="00A75FE7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45pt;height:62.8pt">
            <v:imagedata r:id="rId10" o:title="1.1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26" type="#_x0000_t75" style="width:523pt;height:101.4pt">
            <v:imagedata r:id="rId11" o:title="1.2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2)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27" type="#_x0000_t75" style="width:523pt;height:100.8pt">
            <v:imagedata r:id="rId12" o:title="2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3)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28" type="#_x0000_t75" style="width:523pt;height:120.4pt">
            <v:imagedata r:id="rId13" o:title="3.1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29" type="#_x0000_t75" style="width:522.45pt;height:305.85pt">
            <v:imagedata r:id="rId14" o:title="3.2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0" type="#_x0000_t75" style="width:522.45pt;height:287.4pt">
            <v:imagedata r:id="rId15" o:title="3.3"/>
          </v:shape>
        </w:pict>
      </w:r>
      <w:r>
        <w:rPr>
          <w:caps/>
          <w:color w:val="262626" w:themeColor="text1" w:themeTint="D9"/>
          <w:sz w:val="24"/>
          <w:szCs w:val="26"/>
        </w:rPr>
        <w:pict>
          <v:shape id="_x0000_i1031" type="#_x0000_t75" style="width:523pt;height:36.85pt">
            <v:imagedata r:id="rId16" o:title="3.4"/>
          </v:shape>
        </w:pict>
      </w:r>
    </w:p>
    <w:p w:rsidR="002C44C4" w:rsidRDefault="002C44C4" w:rsidP="002C44C4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7F2839" w:rsidRPr="002C44C4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Recréation du shema (BATEAU , COURSES , COMPETITION, …) pour USER1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2C44C4" w:rsidRDefault="002C44C4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4)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2" type="#_x0000_t75" style="width:523pt;height:31.1pt">
            <v:imagedata r:id="rId17" o:title="4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5)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3" type="#_x0000_t75" style="width:523pt;height:83.5pt">
            <v:imagedata r:id="rId18" o:title="5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6)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4" type="#_x0000_t75" style="width:523pt;height:253.45pt">
            <v:imagedata r:id="rId19" o:title="6.1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5" type="#_x0000_t75" style="width:523pt;height:221.2pt">
            <v:imagedata r:id="rId20" o:title="6.2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6" type="#_x0000_t75" style="width:523pt;height:104.85pt">
            <v:imagedata r:id="rId21" o:title="6.3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B925C9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B925C9" w:rsidRPr="0087381C" w:rsidRDefault="00B925C9" w:rsidP="00B925C9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Dans  la Plus part des Question qui vont </w:t>
      </w:r>
      <w:r w:rsidRPr="00101AEC">
        <w:rPr>
          <w:i/>
          <w:iCs/>
          <w:color w:val="171616" w:themeColor="background2" w:themeShade="1A"/>
          <w:sz w:val="24"/>
          <w:szCs w:val="28"/>
          <w:highlight w:val="yellow"/>
        </w:rPr>
        <w:t>suivre je me suis permis de faire des ‘’DESC Nom_Catalogue’’ avant d’écrire les Requêtes répondants</w:t>
      </w:r>
      <w:r w:rsidRPr="00101AEC">
        <w:rPr>
          <w:color w:val="171616" w:themeColor="background2" w:themeShade="1A"/>
          <w:sz w:val="24"/>
          <w:szCs w:val="28"/>
          <w:highlight w:val="yellow"/>
        </w:rPr>
        <w:t xml:space="preserve"> </w:t>
      </w:r>
      <w:r w:rsidRPr="00101AEC">
        <w:rPr>
          <w:i/>
          <w:iCs/>
          <w:color w:val="171616" w:themeColor="background2" w:themeShade="1A"/>
          <w:sz w:val="24"/>
          <w:szCs w:val="28"/>
          <w:highlight w:val="yellow"/>
        </w:rPr>
        <w:t>au Question</w:t>
      </w:r>
      <w:r w:rsidRPr="00101AEC">
        <w:rPr>
          <w:b w:val="0"/>
          <w:bCs/>
          <w:color w:val="171616" w:themeColor="background2" w:themeShade="1A"/>
          <w:sz w:val="24"/>
          <w:szCs w:val="28"/>
        </w:rPr>
        <w:t xml:space="preserve"> </w:t>
      </w:r>
      <w:r>
        <w:rPr>
          <w:b w:val="0"/>
          <w:bCs/>
          <w:color w:val="75716D" w:themeColor="background2" w:themeShade="80"/>
          <w:sz w:val="24"/>
          <w:szCs w:val="28"/>
        </w:rPr>
        <w:t>afin de Connaitre les Champ adéquat à mettre dans les SELECTs 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7)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7" type="#_x0000_t75" style="width:523pt;height:57pt">
            <v:imagedata r:id="rId22" o:title="7"/>
          </v:shape>
        </w:pict>
      </w:r>
    </w:p>
    <w:p w:rsidR="002C44C4" w:rsidRDefault="002C44C4" w:rsidP="002C44C4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2C44C4" w:rsidRPr="0087381C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Le catalogue USER_TAB_PRIVS contient les informations des Privilèges sur les objets que le User possède 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8)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8" type="#_x0000_t75" style="width:523pt;height:176.25pt">
            <v:imagedata r:id="rId23" o:title="8"/>
          </v:shape>
        </w:pict>
      </w:r>
    </w:p>
    <w:p w:rsidR="002C44C4" w:rsidRDefault="002C44C4" w:rsidP="002C44C4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2C44C4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A quoi servent ces catalogues :</w:t>
      </w:r>
    </w:p>
    <w:p w:rsidR="002C44C4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- ALL_TAB_COLUMNS : Contient les informations des colonnes des tables et vues et clusters du USER. </w:t>
      </w:r>
    </w:p>
    <w:p w:rsidR="002C44C4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- ALL_CONSTRAINTS  : Contient les définitions des contraintes sur les table accessible (que l’on peut   voir) </w:t>
      </w:r>
    </w:p>
    <w:p w:rsidR="002C44C4" w:rsidRPr="0087381C" w:rsidRDefault="002C44C4" w:rsidP="002C44C4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- USER_USERS :</w:t>
      </w:r>
      <w:r w:rsidR="00B925C9">
        <w:rPr>
          <w:b w:val="0"/>
          <w:bCs/>
          <w:color w:val="75716D" w:themeColor="background2" w:themeShade="80"/>
          <w:sz w:val="24"/>
          <w:szCs w:val="28"/>
        </w:rPr>
        <w:t xml:space="preserve"> Contient Information sur l’utilisateur courant    </w:t>
      </w:r>
      <w:r>
        <w:rPr>
          <w:b w:val="0"/>
          <w:bCs/>
          <w:color w:val="75716D" w:themeColor="background2" w:themeShade="80"/>
          <w:sz w:val="24"/>
          <w:szCs w:val="28"/>
        </w:rPr>
        <w:t xml:space="preserve"> 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9)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39" type="#_x0000_t75" style="width:522.45pt;height:69.7pt">
            <v:imagedata r:id="rId24" o:title="9"/>
          </v:shape>
        </w:pict>
      </w:r>
    </w:p>
    <w:p w:rsidR="00B925C9" w:rsidRDefault="00B925C9" w:rsidP="00B925C9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B925C9" w:rsidRDefault="00B925C9" w:rsidP="00B925C9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Différence entre ALL_TABLES et USER_TABLES :</w:t>
      </w:r>
    </w:p>
    <w:p w:rsidR="00B925C9" w:rsidRDefault="00B925C9" w:rsidP="00B925C9">
      <w:pPr>
        <w:pStyle w:val="Titre1"/>
        <w:numPr>
          <w:ilvl w:val="0"/>
          <w:numId w:val="25"/>
        </w:numPr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ALL_TABLES : contient les description des tables relationnelles accessible par le User </w:t>
      </w:r>
    </w:p>
    <w:p w:rsidR="00B925C9" w:rsidRPr="0087381C" w:rsidRDefault="00B925C9" w:rsidP="00B925C9">
      <w:pPr>
        <w:pStyle w:val="Titre1"/>
        <w:numPr>
          <w:ilvl w:val="0"/>
          <w:numId w:val="25"/>
        </w:numPr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En revanche USER_TABLES : contient les descriptions des tables relationnelles dont le User est Propriétaire </w:t>
      </w:r>
      <w:r>
        <w:rPr>
          <w:b w:val="0"/>
          <w:bCs/>
          <w:color w:val="75716D" w:themeColor="background2" w:themeShade="80"/>
          <w:sz w:val="24"/>
          <w:szCs w:val="28"/>
        </w:rPr>
        <w:t xml:space="preserve"> </w:t>
      </w:r>
      <w:r>
        <w:rPr>
          <w:b w:val="0"/>
          <w:bCs/>
          <w:color w:val="75716D" w:themeColor="background2" w:themeShade="80"/>
          <w:sz w:val="24"/>
          <w:szCs w:val="28"/>
        </w:rPr>
        <w:t>seulement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B925C9" w:rsidRDefault="00B925C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10)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0" type="#_x0000_t75" style="width:523pt;height:175.7pt">
            <v:imagedata r:id="rId25" o:title="10"/>
          </v:shape>
        </w:pict>
      </w:r>
    </w:p>
    <w:p w:rsidR="00B925C9" w:rsidRDefault="00B925C9" w:rsidP="00B925C9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B925C9" w:rsidRDefault="00B925C9" w:rsidP="00B925C9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En suivant le resultat de la question 8) USER_USERS est le catalogue qu’il nous faut pour extraire les informations de l’utilisateur courant .</w:t>
      </w:r>
    </w:p>
    <w:p w:rsidR="00B925C9" w:rsidRPr="0087381C" w:rsidRDefault="00B925C9" w:rsidP="00B925C9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Nom d’utilisateur = USER1 , ETAT = OPEN , TABLESPACE PAR default = SYSTEM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11)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1" type="#_x0000_t75" style="width:523pt;height:266.1pt">
            <v:imagedata r:id="rId26" o:title="11.1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42" type="#_x0000_t75" style="width:523pt;height:187.8pt">
            <v:imagedata r:id="rId27" o:title="11.2"/>
          </v:shape>
        </w:pict>
      </w:r>
    </w:p>
    <w:p w:rsidR="007F2839" w:rsidRDefault="007F2839" w:rsidP="00B925C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12)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3" type="#_x0000_t75" style="width:522.45pt;height:273pt">
            <v:imagedata r:id="rId28" o:title="12.1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4" type="#_x0000_t75" style="width:523pt;height:240.2pt">
            <v:imagedata r:id="rId29" o:title="12.2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45" type="#_x0000_t75" style="width:522.45pt;height:274.75pt">
            <v:imagedata r:id="rId30" o:title="12.3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6" type="#_x0000_t75" style="width:522.45pt;height:276.5pt">
            <v:imagedata r:id="rId31" o:title="12.4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47" type="#_x0000_t75" style="width:522.45pt;height:273pt">
            <v:imagedata r:id="rId32" o:title="12.5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8" type="#_x0000_t75" style="width:522.45pt;height:271.85pt">
            <v:imagedata r:id="rId33" o:title="12.6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49" type="#_x0000_t75" style="width:523pt;height:106pt">
            <v:imagedata r:id="rId34" o:title="12.7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13)</w: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0" type="#_x0000_t75" style="width:523pt;height:59.9pt">
            <v:imagedata r:id="rId35" o:title="13"/>
          </v:shape>
        </w:pict>
      </w: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A75FE7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t>14)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1" type="#_x0000_t75" style="width:523pt;height:261.5pt">
            <v:imagedata r:id="rId36" o:title="14.1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2" type="#_x0000_t75" style="width:523pt;height:273pt">
            <v:imagedata r:id="rId37" o:title="14.2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53" type="#_x0000_t75" style="width:522.45pt;height:272.45pt">
            <v:imagedata r:id="rId38" o:title="14.3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55" type="#_x0000_t75" style="width:523pt;height:286.85pt">
            <v:imagedata r:id="rId39" o:title="14.5"/>
          </v:shape>
        </w:pict>
      </w:r>
      <w:r>
        <w:rPr>
          <w:caps/>
          <w:color w:val="262626" w:themeColor="text1" w:themeTint="D9"/>
          <w:sz w:val="24"/>
          <w:szCs w:val="26"/>
        </w:rPr>
        <w:pict>
          <v:shape id="_x0000_i1054" type="#_x0000_t75" style="width:523pt;height:274.75pt">
            <v:imagedata r:id="rId40" o:title="14.4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15)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6" type="#_x0000_t75" style="width:522.45pt;height:130.75pt">
            <v:imagedata r:id="rId41" o:title="15"/>
          </v:shape>
        </w:pict>
      </w: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t>16)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7" type="#_x0000_t75" style="width:523pt;height:165.3pt">
            <v:imagedata r:id="rId42" o:title="16.1"/>
          </v:shape>
        </w:pic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8" type="#_x0000_t75" style="width:523pt;height:137.65pt">
            <v:imagedata r:id="rId43" o:title="16.2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17)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59" type="#_x0000_t75" style="width:523pt;height:78.35pt">
            <v:imagedata r:id="rId44" o:title="17"/>
          </v:shape>
        </w:pict>
      </w:r>
    </w:p>
    <w:p w:rsidR="00101AEC" w:rsidRDefault="00101AEC" w:rsidP="00101AEC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101AEC" w:rsidRPr="0087381C" w:rsidRDefault="00101AEC" w:rsidP="00101AEC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Pour reconnaitre les Clé étrangère il faut que leur </w:t>
      </w:r>
      <w:r w:rsidRPr="00101AEC">
        <w:rPr>
          <w:i/>
          <w:iCs/>
          <w:color w:val="171616" w:themeColor="background2" w:themeShade="1A"/>
          <w:sz w:val="24"/>
          <w:szCs w:val="28"/>
        </w:rPr>
        <w:t>CONSTRAINT_TYPE = ‘R’</w:t>
      </w:r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t>18)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0" type="#_x0000_t75" style="width:523pt;height:263.25pt">
            <v:imagedata r:id="rId45" o:title="18.1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1" type="#_x0000_t75" style="width:523pt;height:208.5pt">
            <v:imagedata r:id="rId46" o:title="18.2"/>
          </v:shape>
        </w:pict>
      </w:r>
    </w:p>
    <w:p w:rsidR="00101AEC" w:rsidRDefault="00101AEC" w:rsidP="00101AEC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101AEC" w:rsidRPr="0087381C" w:rsidRDefault="00101AEC" w:rsidP="00101AEC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>Pour connaitre le propriétaire d’une table il suffit de faire une requête qui extrai le OWNER de ALLTABLES quand le NOM de TABLES = NOM_TABLE CONVOITÉE</w:t>
      </w:r>
      <w:bookmarkStart w:id="0" w:name="_GoBack"/>
      <w:bookmarkEnd w:id="0"/>
      <w:r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7F2839" w:rsidRDefault="007F2839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t>19)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62" type="#_x0000_t75" style="width:523pt;height:27.05pt">
            <v:imagedata r:id="rId47" o:title="19.1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</w:t>
      </w:r>
      <w:r>
        <w:rPr>
          <w:caps/>
          <w:noProof/>
          <w:color w:val="92D050"/>
          <w:sz w:val="24"/>
          <w:szCs w:val="26"/>
          <w:lang w:eastAsia="fr-FR"/>
        </w:rPr>
        <w:t xml:space="preserve"> </w:t>
      </w:r>
      <w:r w:rsidRPr="002F2A78">
        <w:rPr>
          <w:caps/>
          <w:noProof/>
          <w:color w:val="FF0000"/>
          <w:sz w:val="24"/>
          <w:szCs w:val="26"/>
          <w:lang w:eastAsia="fr-FR"/>
        </w:rPr>
        <w:t>a)</w:t>
      </w:r>
      <w:r>
        <w:rPr>
          <w:caps/>
          <w:noProof/>
          <w:color w:val="92D050"/>
          <w:sz w:val="24"/>
          <w:szCs w:val="26"/>
          <w:lang w:eastAsia="fr-FR"/>
        </w:rPr>
        <w:t xml:space="preserve">EtatS des catalogues avant la crÉation de la table 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7F2839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3" type="#_x0000_t75" style="width:522.45pt;height:232.7pt">
            <v:imagedata r:id="rId48" o:title="19.2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4" type="#_x0000_t75" style="width:523pt;height:209.65pt">
            <v:imagedata r:id="rId49" o:title="19.3"/>
          </v:shape>
        </w:pict>
      </w: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101AEC" w:rsidRDefault="00101AEC" w:rsidP="002F2A78">
      <w:pPr>
        <w:pStyle w:val="Titre1"/>
        <w:rPr>
          <w:caps/>
          <w:noProof/>
          <w:color w:val="92D050"/>
          <w:sz w:val="24"/>
          <w:szCs w:val="26"/>
          <w:lang w:eastAsia="fr-FR"/>
        </w:rPr>
      </w:pP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 crÉation de la table 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65" type="#_x0000_t75" style="width:522.45pt;height:15pt">
            <v:imagedata r:id="rId50" o:title="19.4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6" type="#_x0000_t75" style="width:523pt;height:248.25pt">
            <v:imagedata r:id="rId51" o:title="19.5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 xml:space="preserve">/*EtatS des catalogues </w:t>
      </w:r>
      <w:r>
        <w:rPr>
          <w:caps/>
          <w:noProof/>
          <w:color w:val="92D050"/>
          <w:sz w:val="24"/>
          <w:szCs w:val="26"/>
          <w:lang w:eastAsia="fr-FR"/>
        </w:rPr>
        <w:t>APRES</w:t>
      </w:r>
      <w:r>
        <w:rPr>
          <w:caps/>
          <w:noProof/>
          <w:color w:val="92D050"/>
          <w:sz w:val="24"/>
          <w:szCs w:val="26"/>
          <w:lang w:eastAsia="fr-FR"/>
        </w:rPr>
        <w:t xml:space="preserve"> la crÉation de la table 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7" type="#_x0000_t75" style="width:522.45pt;height:7.5pt">
            <v:imagedata r:id="rId52" o:title="19.6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68" type="#_x0000_t75" style="width:523pt;height:254.6pt">
            <v:imagedata r:id="rId53" o:title="19.7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69" type="#_x0000_t75" style="width:522.45pt;height:213.7pt">
            <v:imagedata r:id="rId54" o:title="19.8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</w:t>
      </w:r>
      <w:r w:rsidRPr="002F2A78">
        <w:rPr>
          <w:caps/>
          <w:noProof/>
          <w:color w:val="FF0000"/>
          <w:sz w:val="24"/>
          <w:szCs w:val="26"/>
          <w:lang w:eastAsia="fr-FR"/>
        </w:rPr>
        <w:t>B)</w:t>
      </w:r>
      <w:r>
        <w:rPr>
          <w:caps/>
          <w:noProof/>
          <w:color w:val="92D050"/>
          <w:sz w:val="24"/>
          <w:szCs w:val="26"/>
          <w:lang w:eastAsia="fr-FR"/>
        </w:rPr>
        <w:t xml:space="preserve"> EtatS des catalogues avant la AJOUT de LA CONTRAINTE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0" type="#_x0000_t75" style="width:523pt;height:21.3pt">
            <v:imagedata r:id="rId55" o:title="19.9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1" type="#_x0000_t75" style="width:522.45pt;height:214.85pt">
            <v:imagedata r:id="rId56" o:title="19.10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</w:t>
      </w:r>
      <w:r>
        <w:rPr>
          <w:caps/>
          <w:noProof/>
          <w:color w:val="92D050"/>
          <w:sz w:val="24"/>
          <w:szCs w:val="26"/>
          <w:lang w:eastAsia="fr-FR"/>
        </w:rPr>
        <w:t>AJOUT de la CONTRAINTE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2" type="#_x0000_t75" style="width:523pt;height:17.3pt">
            <v:imagedata r:id="rId57" o:title="19.11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3" type="#_x0000_t75" style="width:523pt;height:43.8pt">
            <v:imagedata r:id="rId58" o:title="19.12"/>
          </v:shape>
        </w:pict>
      </w: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lastRenderedPageBreak/>
        <w:t xml:space="preserve">/*EtatS des catalogues </w:t>
      </w:r>
      <w:r>
        <w:rPr>
          <w:caps/>
          <w:noProof/>
          <w:color w:val="92D050"/>
          <w:sz w:val="24"/>
          <w:szCs w:val="26"/>
          <w:lang w:eastAsia="fr-FR"/>
        </w:rPr>
        <w:t>APRES AJOUT de la contrainte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4" type="#_x0000_t75" style="width:522.45pt;height:11.5pt">
            <v:imagedata r:id="rId59" o:title="19.13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5" type="#_x0000_t75" style="width:523pt;height:222.9pt">
            <v:imagedata r:id="rId60" o:title="19.14"/>
          </v:shape>
        </w:pict>
      </w:r>
    </w:p>
    <w:p w:rsidR="00290D4A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</w:t>
      </w:r>
      <w:r>
        <w:rPr>
          <w:caps/>
          <w:noProof/>
          <w:color w:val="92D050"/>
          <w:sz w:val="24"/>
          <w:szCs w:val="26"/>
          <w:lang w:eastAsia="fr-FR"/>
        </w:rPr>
        <w:t xml:space="preserve"> </w:t>
      </w:r>
      <w:r w:rsidRPr="002F2A78">
        <w:rPr>
          <w:caps/>
          <w:noProof/>
          <w:color w:val="FF0000"/>
          <w:sz w:val="24"/>
          <w:szCs w:val="26"/>
          <w:lang w:eastAsia="fr-FR"/>
        </w:rPr>
        <w:t xml:space="preserve">c) </w:t>
      </w:r>
      <w:r>
        <w:rPr>
          <w:caps/>
          <w:noProof/>
          <w:color w:val="92D050"/>
          <w:sz w:val="24"/>
          <w:szCs w:val="26"/>
          <w:lang w:eastAsia="fr-FR"/>
        </w:rPr>
        <w:t xml:space="preserve">EtatS des catalogues avant </w:t>
      </w:r>
      <w:r>
        <w:rPr>
          <w:caps/>
          <w:noProof/>
          <w:color w:val="92D050"/>
          <w:sz w:val="24"/>
          <w:szCs w:val="26"/>
          <w:lang w:eastAsia="fr-FR"/>
        </w:rPr>
        <w:t>suppression de la table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6" type="#_x0000_t75" style="width:523pt;height:20.15pt">
            <v:imagedata r:id="rId61" o:title="19.15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7" type="#_x0000_t75" style="width:523pt;height:254pt">
            <v:imagedata r:id="rId62" o:title="19.16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lastRenderedPageBreak/>
        <w:pict>
          <v:shape id="_x0000_i1078" type="#_x0000_t75" style="width:523pt;height:228.65pt">
            <v:imagedata r:id="rId63" o:title="19.17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>/*</w:t>
      </w:r>
      <w:r>
        <w:rPr>
          <w:caps/>
          <w:noProof/>
          <w:color w:val="92D050"/>
          <w:sz w:val="24"/>
          <w:szCs w:val="26"/>
          <w:lang w:eastAsia="fr-FR"/>
        </w:rPr>
        <w:t>SUppression</w:t>
      </w:r>
      <w:r>
        <w:rPr>
          <w:caps/>
          <w:noProof/>
          <w:color w:val="92D050"/>
          <w:sz w:val="24"/>
          <w:szCs w:val="26"/>
          <w:lang w:eastAsia="fr-FR"/>
        </w:rPr>
        <w:t xml:space="preserve"> de la table 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79" type="#_x0000_t75" style="width:522.45pt;height:15.55pt">
            <v:imagedata r:id="rId64" o:title="19.18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0" type="#_x0000_t75" style="width:522.45pt;height:27.05pt">
            <v:imagedata r:id="rId65" o:title="19.19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 xml:space="preserve">/*EtatS des catalogues </w:t>
      </w:r>
      <w:r>
        <w:rPr>
          <w:caps/>
          <w:noProof/>
          <w:color w:val="92D050"/>
          <w:sz w:val="24"/>
          <w:szCs w:val="26"/>
          <w:lang w:eastAsia="fr-FR"/>
        </w:rPr>
        <w:t>APRES suppression</w:t>
      </w:r>
      <w:r>
        <w:rPr>
          <w:caps/>
          <w:noProof/>
          <w:color w:val="92D050"/>
          <w:sz w:val="24"/>
          <w:szCs w:val="26"/>
          <w:lang w:eastAsia="fr-FR"/>
        </w:rPr>
        <w:t xml:space="preserve"> de la table 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1" type="#_x0000_t75" style="width:523pt;height:10.95pt">
            <v:imagedata r:id="rId66" o:title="19.20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2" type="#_x0000_t75" style="width:523pt;height:229.25pt">
            <v:imagedata r:id="rId67" o:title="19.21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3" type="#_x0000_t75" style="width:523pt;height:195.85pt">
            <v:imagedata r:id="rId68" o:title="19.22"/>
          </v:shape>
        </w:pict>
      </w: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lastRenderedPageBreak/>
        <w:t>/*</w:t>
      </w:r>
      <w:r w:rsidRPr="002F2A78">
        <w:rPr>
          <w:caps/>
          <w:noProof/>
          <w:color w:val="FF0000"/>
          <w:sz w:val="24"/>
          <w:szCs w:val="26"/>
          <w:lang w:eastAsia="fr-FR"/>
        </w:rPr>
        <w:t>d)</w:t>
      </w:r>
      <w:r>
        <w:rPr>
          <w:caps/>
          <w:noProof/>
          <w:color w:val="92D050"/>
          <w:sz w:val="24"/>
          <w:szCs w:val="26"/>
          <w:lang w:eastAsia="fr-FR"/>
        </w:rPr>
        <w:t xml:space="preserve"> </w:t>
      </w:r>
      <w:r>
        <w:rPr>
          <w:caps/>
          <w:noProof/>
          <w:color w:val="92D050"/>
          <w:sz w:val="24"/>
          <w:szCs w:val="26"/>
          <w:lang w:eastAsia="fr-FR"/>
        </w:rPr>
        <w:t xml:space="preserve">EtatS des catalogues avant la crÉation de la </w:t>
      </w:r>
      <w:r>
        <w:rPr>
          <w:caps/>
          <w:noProof/>
          <w:color w:val="92D050"/>
          <w:sz w:val="24"/>
          <w:szCs w:val="26"/>
          <w:lang w:eastAsia="fr-FR"/>
        </w:rPr>
        <w:t>VUE</w:t>
      </w:r>
      <w:r>
        <w:rPr>
          <w:caps/>
          <w:noProof/>
          <w:color w:val="92D050"/>
          <w:sz w:val="24"/>
          <w:szCs w:val="26"/>
          <w:lang w:eastAsia="fr-FR"/>
        </w:rPr>
        <w:t xml:space="preserve"> 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4" type="#_x0000_t75" style="width:522.45pt;height:19.6pt">
            <v:imagedata r:id="rId69" o:title="19.23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5" type="#_x0000_t75" style="width:522.45pt;height:269pt">
            <v:imagedata r:id="rId70" o:title="19.24"/>
          </v:shape>
        </w:pict>
      </w:r>
    </w:p>
    <w:p w:rsidR="002F2A78" w:rsidRDefault="002F2A78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t xml:space="preserve">/* crÉation de la </w:t>
      </w:r>
      <w:r>
        <w:rPr>
          <w:caps/>
          <w:noProof/>
          <w:color w:val="92D050"/>
          <w:sz w:val="24"/>
          <w:szCs w:val="26"/>
          <w:lang w:eastAsia="fr-FR"/>
        </w:rPr>
        <w:t>VUE</w:t>
      </w:r>
      <w:r>
        <w:rPr>
          <w:caps/>
          <w:noProof/>
          <w:color w:val="92D050"/>
          <w:sz w:val="24"/>
          <w:szCs w:val="26"/>
          <w:lang w:eastAsia="fr-FR"/>
        </w:rPr>
        <w:t>*/</w: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6" type="#_x0000_t75" style="width:523pt;height:10.35pt">
            <v:imagedata r:id="rId71" o:title="19.25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7" type="#_x0000_t75" style="width:523pt;height:229.8pt">
            <v:imagedata r:id="rId72" o:title="19.26"/>
          </v:shape>
        </w:pict>
      </w: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2F2A78" w:rsidRDefault="002F2A78" w:rsidP="002C44C4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noProof/>
          <w:color w:val="92D050"/>
          <w:sz w:val="24"/>
          <w:szCs w:val="26"/>
          <w:lang w:eastAsia="fr-FR"/>
        </w:rPr>
        <w:lastRenderedPageBreak/>
        <w:t xml:space="preserve">/*EtatS des catalogues </w:t>
      </w:r>
      <w:r w:rsidR="002C44C4">
        <w:rPr>
          <w:caps/>
          <w:noProof/>
          <w:color w:val="92D050"/>
          <w:sz w:val="24"/>
          <w:szCs w:val="26"/>
          <w:lang w:eastAsia="fr-FR"/>
        </w:rPr>
        <w:t>APRES</w:t>
      </w:r>
      <w:r>
        <w:rPr>
          <w:caps/>
          <w:noProof/>
          <w:color w:val="92D050"/>
          <w:sz w:val="24"/>
          <w:szCs w:val="26"/>
          <w:lang w:eastAsia="fr-FR"/>
        </w:rPr>
        <w:t xml:space="preserve"> la crÉation de la </w:t>
      </w:r>
      <w:r w:rsidR="002C44C4">
        <w:rPr>
          <w:caps/>
          <w:noProof/>
          <w:color w:val="92D050"/>
          <w:sz w:val="24"/>
          <w:szCs w:val="26"/>
          <w:lang w:eastAsia="fr-FR"/>
        </w:rPr>
        <w:t>VUE</w:t>
      </w:r>
      <w:r>
        <w:rPr>
          <w:caps/>
          <w:noProof/>
          <w:color w:val="92D050"/>
          <w:sz w:val="24"/>
          <w:szCs w:val="26"/>
          <w:lang w:eastAsia="fr-FR"/>
        </w:rPr>
        <w:t xml:space="preserve"> */</w:t>
      </w:r>
    </w:p>
    <w:p w:rsidR="00290D4A" w:rsidRDefault="00290D4A" w:rsidP="002F2A78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88" type="#_x0000_t75" style="width:522.45pt;height:13.25pt">
            <v:imagedata r:id="rId73" o:title="19.27"/>
          </v:shape>
        </w:pict>
      </w:r>
      <w:r>
        <w:rPr>
          <w:caps/>
          <w:color w:val="262626" w:themeColor="text1" w:themeTint="D9"/>
          <w:sz w:val="24"/>
          <w:szCs w:val="26"/>
        </w:rPr>
        <w:pict>
          <v:shape id="_x0000_i1089" type="#_x0000_t75" style="width:523pt;height:234.45pt">
            <v:imagedata r:id="rId74" o:title="19.28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  <w:r>
        <w:rPr>
          <w:caps/>
          <w:color w:val="262626" w:themeColor="text1" w:themeTint="D9"/>
          <w:sz w:val="24"/>
          <w:szCs w:val="26"/>
        </w:rPr>
        <w:pict>
          <v:shape id="_x0000_i1090" type="#_x0000_t75" style="width:523pt;height:64.5pt">
            <v:imagedata r:id="rId75" o:title="19.29"/>
          </v:shape>
        </w:pict>
      </w:r>
    </w:p>
    <w:p w:rsidR="00290D4A" w:rsidRDefault="00290D4A" w:rsidP="007F2839">
      <w:pPr>
        <w:pStyle w:val="Titre1"/>
        <w:rPr>
          <w:caps/>
          <w:color w:val="262626" w:themeColor="text1" w:themeTint="D9"/>
          <w:sz w:val="24"/>
          <w:szCs w:val="26"/>
        </w:rPr>
      </w:pPr>
    </w:p>
    <w:p w:rsidR="0087381C" w:rsidRDefault="0087381C" w:rsidP="0087381C">
      <w:pPr>
        <w:pStyle w:val="Titre1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REMARQUE :</w:t>
      </w:r>
    </w:p>
    <w:p w:rsidR="0087381C" w:rsidRPr="0087381C" w:rsidRDefault="007840E1" w:rsidP="0087381C">
      <w:pPr>
        <w:pStyle w:val="Titre1"/>
        <w:rPr>
          <w:b w:val="0"/>
          <w:bCs/>
          <w:color w:val="75716D" w:themeColor="background2" w:themeShade="80"/>
          <w:sz w:val="24"/>
          <w:szCs w:val="28"/>
        </w:rPr>
      </w:pPr>
      <w:r>
        <w:rPr>
          <w:b w:val="0"/>
          <w:bCs/>
          <w:color w:val="75716D" w:themeColor="background2" w:themeShade="80"/>
          <w:sz w:val="24"/>
          <w:szCs w:val="28"/>
        </w:rPr>
        <w:t xml:space="preserve">2 SELECT sur COURSES et COMPETITON ont été exécuté avec Succès ce qui prouve que les Droit de Lecture sur ces Table qui ont été accordé au Rôle ‘Gestion_Courses’ ont aussi été accordé à USER2 à qui on a affecté le Rôle </w:t>
      </w:r>
      <w:r w:rsidR="0087381C">
        <w:rPr>
          <w:b w:val="0"/>
          <w:bCs/>
          <w:color w:val="75716D" w:themeColor="background2" w:themeShade="80"/>
          <w:sz w:val="24"/>
          <w:szCs w:val="28"/>
        </w:rPr>
        <w:t>.</w:t>
      </w:r>
    </w:p>
    <w:p w:rsidR="0087381C" w:rsidRDefault="0087381C" w:rsidP="0087381C">
      <w:pPr>
        <w:rPr>
          <w:rFonts w:asciiTheme="majorHAnsi" w:eastAsiaTheme="majorEastAsia" w:hAnsiTheme="majorHAnsi" w:cstheme="majorBidi"/>
          <w:b/>
          <w:caps/>
          <w:color w:val="262626" w:themeColor="text1" w:themeTint="D9"/>
          <w:sz w:val="24"/>
          <w:szCs w:val="26"/>
        </w:rPr>
      </w:pPr>
    </w:p>
    <w:p w:rsidR="0003070B" w:rsidRPr="0087381C" w:rsidRDefault="0003070B" w:rsidP="0087381C">
      <w:pPr>
        <w:rPr>
          <w:rFonts w:cs="Arial"/>
          <w:b/>
          <w:bCs/>
          <w:color w:val="75716D" w:themeColor="background2" w:themeShade="80"/>
        </w:rPr>
      </w:pPr>
      <w:r>
        <w:rPr>
          <w:rFonts w:asciiTheme="majorHAnsi" w:eastAsiaTheme="majorEastAsia" w:hAnsiTheme="majorHAnsi" w:cstheme="majorBidi"/>
          <w:b/>
          <w:caps/>
          <w:color w:val="262626" w:themeColor="text1" w:themeTint="D9"/>
          <w:sz w:val="24"/>
          <w:szCs w:val="26"/>
        </w:rPr>
        <w:t>CI-JOINT le SCRIPT</w:t>
      </w:r>
    </w:p>
    <w:sectPr w:rsidR="0003070B" w:rsidRPr="0087381C" w:rsidSect="004C5A0D">
      <w:footerReference w:type="default" r:id="rId76"/>
      <w:pgSz w:w="11907" w:h="16839" w:code="9"/>
      <w:pgMar w:top="720" w:right="720" w:bottom="720" w:left="72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61D" w:rsidRDefault="00C5761D">
      <w:pPr>
        <w:spacing w:after="0"/>
      </w:pPr>
      <w:r>
        <w:separator/>
      </w:r>
    </w:p>
  </w:endnote>
  <w:endnote w:type="continuationSeparator" w:id="0">
    <w:p w:rsidR="00C5761D" w:rsidRDefault="00C576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70A9" w:rsidRDefault="009D5933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 w:rsidR="00101AEC">
      <w:rPr>
        <w:noProof/>
        <w:lang w:bidi="fr-FR"/>
      </w:rPr>
      <w:t>14</w:t>
    </w:r>
    <w:r>
      <w:rPr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61D" w:rsidRDefault="00C5761D">
      <w:pPr>
        <w:spacing w:after="0"/>
      </w:pPr>
      <w:r>
        <w:separator/>
      </w:r>
    </w:p>
  </w:footnote>
  <w:footnote w:type="continuationSeparator" w:id="0">
    <w:p w:rsidR="00C5761D" w:rsidRDefault="00C5761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79E5B4C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>
    <w:nsid w:val="0876464C"/>
    <w:multiLevelType w:val="hybridMultilevel"/>
    <w:tmpl w:val="DEB0B8AE"/>
    <w:lvl w:ilvl="0" w:tplc="B7F0E544">
      <w:start w:val="19"/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A034AD0"/>
    <w:multiLevelType w:val="multilevel"/>
    <w:tmpl w:val="67B638B6"/>
    <w:lvl w:ilvl="0">
      <w:start w:val="1"/>
      <w:numFmt w:val="bullet"/>
      <w:pStyle w:val="Listepuces"/>
      <w:lvlText w:val="·"/>
      <w:lvlJc w:val="left"/>
      <w:pPr>
        <w:tabs>
          <w:tab w:val="num" w:pos="1656"/>
        </w:tabs>
        <w:ind w:left="165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2088"/>
        </w:tabs>
        <w:ind w:left="208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2"/>
        </w:tabs>
        <w:ind w:left="295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384"/>
        </w:tabs>
        <w:ind w:left="338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816"/>
        </w:tabs>
        <w:ind w:left="381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48"/>
        </w:tabs>
        <w:ind w:left="424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112"/>
        </w:tabs>
        <w:ind w:left="5112" w:hanging="216"/>
      </w:pPr>
      <w:rPr>
        <w:rFonts w:ascii="Wingdings" w:hAnsi="Wingdings" w:hint="default"/>
      </w:rPr>
    </w:lvl>
  </w:abstractNum>
  <w:abstractNum w:abstractNumId="13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CC02969"/>
    <w:multiLevelType w:val="hybridMultilevel"/>
    <w:tmpl w:val="AF667C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6D9D5ECA"/>
    <w:multiLevelType w:val="multilevel"/>
    <w:tmpl w:val="2DB03242"/>
    <w:lvl w:ilvl="0">
      <w:start w:val="1"/>
      <w:numFmt w:val="decimal"/>
      <w:pStyle w:val="Listenumros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21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</w:num>
  <w:num w:numId="15">
    <w:abstractNumId w:val="18"/>
  </w:num>
  <w:num w:numId="16">
    <w:abstractNumId w:val="13"/>
  </w:num>
  <w:num w:numId="17">
    <w:abstractNumId w:val="16"/>
  </w:num>
  <w:num w:numId="18">
    <w:abstractNumId w:val="11"/>
  </w:num>
  <w:num w:numId="19">
    <w:abstractNumId w:val="21"/>
  </w:num>
  <w:num w:numId="20">
    <w:abstractNumId w:val="19"/>
  </w:num>
  <w:num w:numId="21">
    <w:abstractNumId w:val="12"/>
  </w:num>
  <w:num w:numId="22">
    <w:abstractNumId w:val="15"/>
  </w:num>
  <w:num w:numId="23">
    <w:abstractNumId w:val="20"/>
  </w:num>
  <w:num w:numId="24">
    <w:abstractNumId w:val="17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A0D"/>
    <w:rsid w:val="0003070B"/>
    <w:rsid w:val="000A4F59"/>
    <w:rsid w:val="00101AEC"/>
    <w:rsid w:val="00141A4C"/>
    <w:rsid w:val="00141F14"/>
    <w:rsid w:val="001B29CF"/>
    <w:rsid w:val="001F0C36"/>
    <w:rsid w:val="00274392"/>
    <w:rsid w:val="0028220F"/>
    <w:rsid w:val="00290D4A"/>
    <w:rsid w:val="002C44C4"/>
    <w:rsid w:val="002F2A78"/>
    <w:rsid w:val="00356C14"/>
    <w:rsid w:val="00396D5B"/>
    <w:rsid w:val="003D308A"/>
    <w:rsid w:val="004251AF"/>
    <w:rsid w:val="00433F40"/>
    <w:rsid w:val="00447D92"/>
    <w:rsid w:val="004C5A0D"/>
    <w:rsid w:val="00525FF9"/>
    <w:rsid w:val="005B3F19"/>
    <w:rsid w:val="00617B26"/>
    <w:rsid w:val="006270A9"/>
    <w:rsid w:val="00675956"/>
    <w:rsid w:val="00681034"/>
    <w:rsid w:val="006C2E6C"/>
    <w:rsid w:val="007068CD"/>
    <w:rsid w:val="007840E1"/>
    <w:rsid w:val="007C55F3"/>
    <w:rsid w:val="007D0AA0"/>
    <w:rsid w:val="007F2839"/>
    <w:rsid w:val="00816216"/>
    <w:rsid w:val="0087381C"/>
    <w:rsid w:val="0087734B"/>
    <w:rsid w:val="008A5F36"/>
    <w:rsid w:val="009D5933"/>
    <w:rsid w:val="00A75FE7"/>
    <w:rsid w:val="00AB49CB"/>
    <w:rsid w:val="00AF6535"/>
    <w:rsid w:val="00B457B7"/>
    <w:rsid w:val="00B81641"/>
    <w:rsid w:val="00B925C9"/>
    <w:rsid w:val="00BD768D"/>
    <w:rsid w:val="00BE4A9D"/>
    <w:rsid w:val="00C0038E"/>
    <w:rsid w:val="00C5761D"/>
    <w:rsid w:val="00C61F8E"/>
    <w:rsid w:val="00C94454"/>
    <w:rsid w:val="00CF6957"/>
    <w:rsid w:val="00E83E4B"/>
    <w:rsid w:val="00ED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fr-FR" w:eastAsia="ja-JP" w:bidi="ar-SA"/>
      </w:rPr>
    </w:rPrDefault>
    <w:pPrDefault>
      <w:pPr>
        <w:spacing w:after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11" w:unhideWhenUsed="0" w:qFormat="1"/>
    <w:lsdException w:name="Title" w:semiHidden="0" w:uiPriority="2" w:unhideWhenUsed="0" w:qFormat="1"/>
    <w:lsdException w:name="Closing" w:uiPriority="2" w:qFormat="1"/>
    <w:lsdException w:name="Signature" w:uiPriority="2" w:qFormat="1"/>
    <w:lsdException w:name="Default Paragraph Font" w:uiPriority="1"/>
    <w:lsdException w:name="Subtitle" w:uiPriority="3" w:qFormat="1"/>
    <w:lsdException w:name="Salutation" w:uiPriority="2" w:qFormat="1"/>
    <w:lsdException w:name="Date" w:uiPriority="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36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CF"/>
  </w:style>
  <w:style w:type="paragraph" w:styleId="Titre1">
    <w:name w:val="heading 1"/>
    <w:basedOn w:val="Normal"/>
    <w:link w:val="Titre1C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link w:val="TitreCar"/>
    <w:uiPriority w:val="1"/>
    <w:qFormat/>
    <w:rsid w:val="00C61F8E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reCar">
    <w:name w:val="Titre Car"/>
    <w:basedOn w:val="Policepardfaut"/>
    <w:link w:val="Titre"/>
    <w:uiPriority w:val="1"/>
    <w:rsid w:val="00C61F8E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Textedelespacerserv">
    <w:name w:val="Placeholder Text"/>
    <w:basedOn w:val="Policepardfaut"/>
    <w:uiPriority w:val="99"/>
    <w:semiHidden/>
    <w:rsid w:val="00E83E4B"/>
    <w:rPr>
      <w:color w:val="393939" w:themeColor="text2" w:themeShade="BF"/>
    </w:rPr>
  </w:style>
  <w:style w:type="paragraph" w:styleId="Listepuces">
    <w:name w:val="List Bullet"/>
    <w:basedOn w:val="Normal"/>
    <w:uiPriority w:val="10"/>
    <w:unhideWhenUsed/>
    <w:qFormat/>
    <w:rsid w:val="0087734B"/>
    <w:pPr>
      <w:numPr>
        <w:numId w:val="21"/>
      </w:numPr>
      <w:spacing w:line="288" w:lineRule="auto"/>
      <w:contextualSpacing/>
    </w:pPr>
  </w:style>
  <w:style w:type="paragraph" w:styleId="En-tte">
    <w:name w:val="header"/>
    <w:basedOn w:val="Normal"/>
    <w:link w:val="En-tteCar"/>
    <w:uiPriority w:val="99"/>
    <w:unhideWhenUsed/>
    <w:pPr>
      <w:spacing w:after="0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PieddepageCar">
    <w:name w:val="Pied de page Car"/>
    <w:basedOn w:val="Policepardfaut"/>
    <w:link w:val="Pieddepage"/>
    <w:uiPriority w:val="99"/>
    <w:rsid w:val="00681034"/>
    <w:rPr>
      <w:color w:val="2A7B88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contextualSpacing w:val="0"/>
      <w:outlineLvl w:val="9"/>
    </w:pPr>
  </w:style>
  <w:style w:type="character" w:styleId="Emphaseintense">
    <w:name w:val="Intense Emphasis"/>
    <w:basedOn w:val="Policepardfaut"/>
    <w:uiPriority w:val="21"/>
    <w:semiHidden/>
    <w:unhideWhenUsed/>
    <w:qFormat/>
    <w:rPr>
      <w:i/>
      <w:iCs/>
      <w:color w:val="2A7B88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i/>
      <w:iCs/>
      <w:color w:val="2A7B88" w:themeColor="accent1" w:themeShade="BF"/>
    </w:rPr>
  </w:style>
  <w:style w:type="paragraph" w:styleId="Listenumros">
    <w:name w:val="List Number"/>
    <w:basedOn w:val="Normal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E83E4B"/>
    <w:rPr>
      <w:color w:val="2A7B88" w:themeColor="accent1" w:themeShade="BF"/>
      <w:u w:val="single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E83E4B"/>
    <w:rPr>
      <w:szCs w:val="16"/>
    </w:rPr>
  </w:style>
  <w:style w:type="paragraph" w:styleId="Normalcentr">
    <w:name w:val="Block Text"/>
    <w:basedOn w:val="Normal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E83E4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28220F"/>
    <w:rPr>
      <w:sz w:val="22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Titre8Car">
    <w:name w:val="Titre 8 Car"/>
    <w:basedOn w:val="Policepardfaut"/>
    <w:link w:val="Titre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220F"/>
    <w:rPr>
      <w:rFonts w:ascii="Segoe UI" w:hAnsi="Segoe UI" w:cs="Segoe UI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8220F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8220F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8220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8220F"/>
    <w:rPr>
      <w:b/>
      <w:bCs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220F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8220F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8220F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8220F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8220F"/>
    <w:rPr>
      <w:rFonts w:ascii="Consolas" w:hAnsi="Consolas"/>
      <w:szCs w:val="21"/>
    </w:rPr>
  </w:style>
  <w:style w:type="paragraph" w:styleId="Paragraphedeliste">
    <w:name w:val="List Paragraph"/>
    <w:basedOn w:val="Normal"/>
    <w:uiPriority w:val="34"/>
    <w:unhideWhenUsed/>
    <w:qFormat/>
    <w:rsid w:val="004C5A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fr-FR" w:eastAsia="ja-JP" w:bidi="ar-SA"/>
      </w:rPr>
    </w:rPrDefault>
    <w:pPrDefault>
      <w:pPr>
        <w:spacing w:after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11" w:unhideWhenUsed="0" w:qFormat="1"/>
    <w:lsdException w:name="Title" w:semiHidden="0" w:uiPriority="2" w:unhideWhenUsed="0" w:qFormat="1"/>
    <w:lsdException w:name="Closing" w:uiPriority="2" w:qFormat="1"/>
    <w:lsdException w:name="Signature" w:uiPriority="2" w:qFormat="1"/>
    <w:lsdException w:name="Default Paragraph Font" w:uiPriority="1"/>
    <w:lsdException w:name="Subtitle" w:uiPriority="3" w:qFormat="1"/>
    <w:lsdException w:name="Salutation" w:uiPriority="2" w:qFormat="1"/>
    <w:lsdException w:name="Date" w:uiPriority="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36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CF"/>
  </w:style>
  <w:style w:type="paragraph" w:styleId="Titre1">
    <w:name w:val="heading 1"/>
    <w:basedOn w:val="Normal"/>
    <w:link w:val="Titre1C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link w:val="TitreCar"/>
    <w:uiPriority w:val="1"/>
    <w:qFormat/>
    <w:rsid w:val="00C61F8E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reCar">
    <w:name w:val="Titre Car"/>
    <w:basedOn w:val="Policepardfaut"/>
    <w:link w:val="Titre"/>
    <w:uiPriority w:val="1"/>
    <w:rsid w:val="00C61F8E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Textedelespacerserv">
    <w:name w:val="Placeholder Text"/>
    <w:basedOn w:val="Policepardfaut"/>
    <w:uiPriority w:val="99"/>
    <w:semiHidden/>
    <w:rsid w:val="00E83E4B"/>
    <w:rPr>
      <w:color w:val="393939" w:themeColor="text2" w:themeShade="BF"/>
    </w:rPr>
  </w:style>
  <w:style w:type="paragraph" w:styleId="Listepuces">
    <w:name w:val="List Bullet"/>
    <w:basedOn w:val="Normal"/>
    <w:uiPriority w:val="10"/>
    <w:unhideWhenUsed/>
    <w:qFormat/>
    <w:rsid w:val="0087734B"/>
    <w:pPr>
      <w:numPr>
        <w:numId w:val="21"/>
      </w:numPr>
      <w:spacing w:line="288" w:lineRule="auto"/>
      <w:contextualSpacing/>
    </w:pPr>
  </w:style>
  <w:style w:type="paragraph" w:styleId="En-tte">
    <w:name w:val="header"/>
    <w:basedOn w:val="Normal"/>
    <w:link w:val="En-tteCar"/>
    <w:uiPriority w:val="99"/>
    <w:unhideWhenUsed/>
    <w:pPr>
      <w:spacing w:after="0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PieddepageCar">
    <w:name w:val="Pied de page Car"/>
    <w:basedOn w:val="Policepardfaut"/>
    <w:link w:val="Pieddepage"/>
    <w:uiPriority w:val="99"/>
    <w:rsid w:val="00681034"/>
    <w:rPr>
      <w:color w:val="2A7B88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contextualSpacing w:val="0"/>
      <w:outlineLvl w:val="9"/>
    </w:pPr>
  </w:style>
  <w:style w:type="character" w:styleId="Emphaseintense">
    <w:name w:val="Intense Emphasis"/>
    <w:basedOn w:val="Policepardfaut"/>
    <w:uiPriority w:val="21"/>
    <w:semiHidden/>
    <w:unhideWhenUsed/>
    <w:qFormat/>
    <w:rPr>
      <w:i/>
      <w:iCs/>
      <w:color w:val="2A7B88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i/>
      <w:iCs/>
      <w:color w:val="2A7B88" w:themeColor="accent1" w:themeShade="BF"/>
    </w:rPr>
  </w:style>
  <w:style w:type="paragraph" w:styleId="Listenumros">
    <w:name w:val="List Number"/>
    <w:basedOn w:val="Normal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E83E4B"/>
    <w:rPr>
      <w:color w:val="2A7B88" w:themeColor="accent1" w:themeShade="BF"/>
      <w:u w:val="single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E83E4B"/>
    <w:rPr>
      <w:szCs w:val="16"/>
    </w:rPr>
  </w:style>
  <w:style w:type="paragraph" w:styleId="Normalcentr">
    <w:name w:val="Block Text"/>
    <w:basedOn w:val="Normal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E83E4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28220F"/>
    <w:rPr>
      <w:sz w:val="22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Titre8Car">
    <w:name w:val="Titre 8 Car"/>
    <w:basedOn w:val="Policepardfaut"/>
    <w:link w:val="Titre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220F"/>
    <w:rPr>
      <w:rFonts w:ascii="Segoe UI" w:hAnsi="Segoe UI" w:cs="Segoe UI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8220F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8220F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8220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8220F"/>
    <w:rPr>
      <w:b/>
      <w:bCs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220F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8220F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8220F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8220F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8220F"/>
    <w:rPr>
      <w:rFonts w:ascii="Consolas" w:hAnsi="Consolas"/>
      <w:szCs w:val="21"/>
    </w:rPr>
  </w:style>
  <w:style w:type="paragraph" w:styleId="Paragraphedeliste">
    <w:name w:val="List Paragraph"/>
    <w:basedOn w:val="Normal"/>
    <w:uiPriority w:val="34"/>
    <w:unhideWhenUsed/>
    <w:qFormat/>
    <w:rsid w:val="004C5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flawer\Downloads\tf02918880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F585E8-D17C-4E3F-BD47-67E2C078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tf02918880</Template>
  <TotalTime>449</TotalTime>
  <Pages>21</Pages>
  <Words>429</Words>
  <Characters>2362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Mustafa Moflawer</dc:creator>
  <cp:lastModifiedBy>Mustafa Moflawer</cp:lastModifiedBy>
  <cp:revision>6</cp:revision>
  <dcterms:created xsi:type="dcterms:W3CDTF">2017-10-23T22:11:00Z</dcterms:created>
  <dcterms:modified xsi:type="dcterms:W3CDTF">2017-11-19T22:59:00Z</dcterms:modified>
  <cp:version/>
</cp:coreProperties>
</file>